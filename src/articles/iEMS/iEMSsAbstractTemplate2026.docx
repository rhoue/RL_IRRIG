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D645A" w:rsidR="005D645A" w:rsidP="00762F04" w:rsidRDefault="00457C7C" w14:paraId="2B402F4B" w14:textId="3C7E8731">
      <w:pPr>
        <w:pStyle w:val="iEMSsAbstracttitle"/>
      </w:pPr>
      <w:r w:rsidRPr="001E767A">
        <w:t xml:space="preserve">Abstract </w:t>
      </w:r>
      <w:r w:rsidRPr="00762F04">
        <w:t>title</w:t>
      </w:r>
      <w:r w:rsidRPr="001E767A">
        <w:t xml:space="preserve"> </w:t>
      </w:r>
      <w:r w:rsidRPr="00762F04">
        <w:rPr>
          <w:color w:val="0070C0"/>
        </w:rPr>
        <w:t>(</w:t>
      </w:r>
      <w:proofErr w:type="spellStart"/>
      <w:r w:rsidRPr="00762F04" w:rsidR="00CF067C">
        <w:rPr>
          <w:color w:val="0070C0"/>
        </w:rPr>
        <w:t>iEMSs</w:t>
      </w:r>
      <w:proofErr w:type="spellEnd"/>
      <w:r w:rsidRPr="00762F04" w:rsidR="00CF067C">
        <w:rPr>
          <w:color w:val="0070C0"/>
        </w:rPr>
        <w:t xml:space="preserve"> Abstract title style</w:t>
      </w:r>
      <w:r w:rsidRPr="00762F04">
        <w:rPr>
          <w:color w:val="0070C0"/>
        </w:rPr>
        <w:t>)</w:t>
      </w:r>
    </w:p>
    <w:p w:rsidRPr="00D5465B" w:rsidR="005D645A" w:rsidP="00CF067C" w:rsidRDefault="00D66672" w14:paraId="58630ED0" w14:textId="57E0BAB2">
      <w:pPr>
        <w:pStyle w:val="iEMSsAuthors"/>
      </w:pPr>
      <w:r>
        <w:rPr>
          <w:u w:val="single"/>
        </w:rPr>
        <w:t xml:space="preserve">Jane </w:t>
      </w:r>
      <w:r w:rsidRPr="00D5465B" w:rsidR="00457C7C">
        <w:rPr>
          <w:u w:val="single"/>
        </w:rPr>
        <w:t>Author</w:t>
      </w:r>
      <w:r w:rsidRPr="00CF067C" w:rsidR="00F00648">
        <w:t xml:space="preserve"> </w:t>
      </w:r>
      <w:r w:rsidRPr="00CF067C" w:rsidR="00D5465B">
        <w:rPr>
          <w:vertAlign w:val="superscript"/>
        </w:rPr>
        <w:t>a</w:t>
      </w:r>
      <w:r w:rsidRPr="00CF067C" w:rsidR="00F00648">
        <w:rPr>
          <w:vertAlign w:val="superscript"/>
        </w:rPr>
        <w:t xml:space="preserve"> </w:t>
      </w:r>
      <w:r>
        <w:rPr>
          <w:noProof/>
        </w:rPr>
        <w:drawing>
          <wp:inline distT="0" distB="0" distL="0" distR="0" wp14:anchorId="0A7EE59A" wp14:editId="413AE923">
            <wp:extent cx="124968" cy="124968"/>
            <wp:effectExtent l="0" t="0" r="8890" b="8890"/>
            <wp:docPr id="1" name="Picture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hlinkClick r:id="rId7"/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465B" w:rsidR="00457C7C">
        <w:t xml:space="preserve">, </w:t>
      </w:r>
      <w:r w:rsidR="00795C3B">
        <w:t>Peter Author</w:t>
      </w:r>
      <w:r w:rsidRPr="00D5465B" w:rsidR="00457C7C">
        <w:t>2</w:t>
      </w:r>
      <w:r w:rsidR="00795C3B">
        <w:t xml:space="preserve"> </w:t>
      </w:r>
      <w:r w:rsidRPr="00D5465B" w:rsidR="00D5465B">
        <w:rPr>
          <w:vertAlign w:val="superscript"/>
        </w:rPr>
        <w:t>b</w:t>
      </w:r>
      <w:r w:rsidR="00795C3B">
        <w:rPr>
          <w:vertAlign w:val="superscript"/>
        </w:rPr>
        <w:t xml:space="preserve"> </w:t>
      </w:r>
      <w:r w:rsidR="00795C3B">
        <w:rPr>
          <w:noProof/>
        </w:rPr>
        <w:drawing>
          <wp:inline distT="0" distB="0" distL="0" distR="0" wp14:anchorId="1AD2F9E6" wp14:editId="2AC9B9BC">
            <wp:extent cx="124968" cy="124968"/>
            <wp:effectExtent l="0" t="0" r="8890" b="8890"/>
            <wp:docPr id="30256332" name="Picture 3025633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hlinkClick r:id="rId7"/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465B" w:rsidR="00457C7C">
        <w:t xml:space="preserve">, </w:t>
      </w:r>
      <w:r w:rsidR="00590B46">
        <w:t>Sarah-</w:t>
      </w:r>
      <w:r w:rsidRPr="001E767A" w:rsidR="00590B46">
        <w:t>Jane</w:t>
      </w:r>
      <w:r w:rsidR="00590B46">
        <w:t xml:space="preserve"> Author3</w:t>
      </w:r>
      <w:r w:rsidR="00795C3B">
        <w:t xml:space="preserve"> </w:t>
      </w:r>
      <w:r w:rsidRPr="00D5465B" w:rsidR="00D5465B">
        <w:rPr>
          <w:vertAlign w:val="superscript"/>
        </w:rPr>
        <w:t>c</w:t>
      </w:r>
      <w:r w:rsidR="00795C3B">
        <w:rPr>
          <w:vertAlign w:val="superscript"/>
        </w:rPr>
        <w:t xml:space="preserve"> </w:t>
      </w:r>
      <w:r w:rsidR="00795C3B">
        <w:rPr>
          <w:noProof/>
        </w:rPr>
        <w:drawing>
          <wp:inline distT="0" distB="0" distL="0" distR="0" wp14:anchorId="1798FBA8" wp14:editId="62FB114E">
            <wp:extent cx="124968" cy="124968"/>
            <wp:effectExtent l="0" t="0" r="8890" b="8890"/>
            <wp:docPr id="265879664" name="Picture 265879664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hlinkClick r:id="rId7"/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65B">
        <w:t xml:space="preserve"> </w:t>
      </w:r>
      <w:r w:rsidRPr="00CF067C" w:rsidR="00D5465B">
        <w:rPr>
          <w:color w:val="0070C0"/>
        </w:rPr>
        <w:t>(</w:t>
      </w:r>
      <w:proofErr w:type="spellStart"/>
      <w:r w:rsidR="00CF067C">
        <w:rPr>
          <w:color w:val="0070C0"/>
        </w:rPr>
        <w:t>iEMSs</w:t>
      </w:r>
      <w:proofErr w:type="spellEnd"/>
      <w:r w:rsidR="00CF067C">
        <w:rPr>
          <w:color w:val="0070C0"/>
        </w:rPr>
        <w:t xml:space="preserve"> </w:t>
      </w:r>
      <w:r w:rsidR="00CC1B79">
        <w:rPr>
          <w:color w:val="0070C0"/>
        </w:rPr>
        <w:t>A</w:t>
      </w:r>
      <w:r w:rsidR="00CF067C">
        <w:rPr>
          <w:color w:val="0070C0"/>
        </w:rPr>
        <w:t>uthors style</w:t>
      </w:r>
      <w:r w:rsidR="00CC1B79">
        <w:rPr>
          <w:color w:val="0070C0"/>
        </w:rPr>
        <w:t xml:space="preserve">, </w:t>
      </w:r>
      <w:r w:rsidRPr="00CF067C" w:rsidR="00882109">
        <w:rPr>
          <w:color w:val="0070C0"/>
        </w:rPr>
        <w:t xml:space="preserve">corresponding author </w:t>
      </w:r>
      <w:r w:rsidRPr="00CF067C" w:rsidR="00882109">
        <w:rPr>
          <w:color w:val="0070C0"/>
          <w:u w:val="single"/>
        </w:rPr>
        <w:t>underlined</w:t>
      </w:r>
      <w:r w:rsidRPr="00CF067C" w:rsidR="00C47404">
        <w:rPr>
          <w:color w:val="0070C0"/>
          <w:u w:val="single"/>
        </w:rPr>
        <w:t>.</w:t>
      </w:r>
      <w:r w:rsidRPr="00CF067C" w:rsidR="00C47404">
        <w:rPr>
          <w:color w:val="0070C0"/>
        </w:rPr>
        <w:t xml:space="preserve"> </w:t>
      </w:r>
      <w:r w:rsidRPr="00CF067C" w:rsidR="005357DD">
        <w:rPr>
          <w:color w:val="0070C0"/>
        </w:rPr>
        <w:t xml:space="preserve">Update the </w:t>
      </w:r>
      <w:proofErr w:type="spellStart"/>
      <w:r w:rsidRPr="00CF067C" w:rsidR="005357DD">
        <w:rPr>
          <w:color w:val="0070C0"/>
        </w:rPr>
        <w:t>ORCiD</w:t>
      </w:r>
      <w:proofErr w:type="spellEnd"/>
      <w:r w:rsidRPr="00CF067C" w:rsidR="005357DD">
        <w:rPr>
          <w:color w:val="0070C0"/>
        </w:rPr>
        <w:t xml:space="preserve"> badge link with that for the author - i</w:t>
      </w:r>
      <w:r w:rsidRPr="00CF067C" w:rsidR="00C47404">
        <w:rPr>
          <w:color w:val="0070C0"/>
        </w:rPr>
        <w:t xml:space="preserve">f an author does not have an </w:t>
      </w:r>
      <w:proofErr w:type="spellStart"/>
      <w:r w:rsidRPr="00CF067C" w:rsidR="00C47404">
        <w:rPr>
          <w:color w:val="0070C0"/>
        </w:rPr>
        <w:t>ORCiD</w:t>
      </w:r>
      <w:proofErr w:type="spellEnd"/>
      <w:r w:rsidRPr="00CF067C" w:rsidR="00C47404">
        <w:rPr>
          <w:color w:val="0070C0"/>
        </w:rPr>
        <w:t xml:space="preserve"> number, delete the </w:t>
      </w:r>
      <w:r w:rsidRPr="00CF067C" w:rsidR="005357DD">
        <w:rPr>
          <w:color w:val="0070C0"/>
        </w:rPr>
        <w:t>badge</w:t>
      </w:r>
      <w:r w:rsidRPr="00CF067C" w:rsidR="00D5465B">
        <w:rPr>
          <w:color w:val="0070C0"/>
        </w:rPr>
        <w:t>)</w:t>
      </w:r>
    </w:p>
    <w:p w:rsidR="00CC1B79" w:rsidP="00CF067C" w:rsidRDefault="005D645A" w14:paraId="7B72F46C" w14:textId="77777777">
      <w:pPr>
        <w:pStyle w:val="iEMSsAffiliation"/>
      </w:pPr>
      <w:r>
        <w:t>(</w:t>
      </w:r>
      <w:r w:rsidR="00D5465B">
        <w:t>a</w:t>
      </w:r>
      <w:r>
        <w:t>)</w:t>
      </w:r>
      <w:r w:rsidRPr="005D645A">
        <w:t xml:space="preserve"> </w:t>
      </w:r>
      <w:r w:rsidR="00D5465B">
        <w:t>Affiliation 1 and country</w:t>
      </w:r>
    </w:p>
    <w:p w:rsidR="00CC1B79" w:rsidP="00CF067C" w:rsidRDefault="00D00A7C" w14:paraId="0EBFADB5" w14:textId="77777777">
      <w:pPr>
        <w:pStyle w:val="iEMSsAffiliation"/>
      </w:pPr>
      <w:r>
        <w:t xml:space="preserve"> (</w:t>
      </w:r>
      <w:r w:rsidR="00795C3B">
        <w:t>b</w:t>
      </w:r>
      <w:r>
        <w:t>)</w:t>
      </w:r>
      <w:r w:rsidRPr="005D645A">
        <w:t xml:space="preserve"> </w:t>
      </w:r>
      <w:r w:rsidR="00D5465B">
        <w:t>Affiliation</w:t>
      </w:r>
      <w:r w:rsidR="00795C3B">
        <w:t xml:space="preserve"> 2</w:t>
      </w:r>
      <w:r w:rsidR="00D5465B">
        <w:t xml:space="preserve"> and country</w:t>
      </w:r>
    </w:p>
    <w:p w:rsidR="00CC1B79" w:rsidP="00CF067C" w:rsidRDefault="00C57ADF" w14:paraId="623D4C54" w14:textId="77777777">
      <w:pPr>
        <w:pStyle w:val="iEMSsAffiliation"/>
      </w:pPr>
      <w:r>
        <w:t xml:space="preserve"> </w:t>
      </w:r>
      <w:r w:rsidRPr="005D645A" w:rsidR="005D645A">
        <w:t>(</w:t>
      </w:r>
      <w:r w:rsidR="00D5465B">
        <w:t>c</w:t>
      </w:r>
      <w:r w:rsidRPr="005D645A" w:rsidR="005D645A">
        <w:t xml:space="preserve">) </w:t>
      </w:r>
      <w:r w:rsidR="00D5465B">
        <w:t xml:space="preserve">Affiliation </w:t>
      </w:r>
      <w:r w:rsidR="00795C3B">
        <w:t>3</w:t>
      </w:r>
      <w:r w:rsidR="00D5465B">
        <w:t xml:space="preserve"> and country</w:t>
      </w:r>
    </w:p>
    <w:p w:rsidRPr="005D645A" w:rsidR="005D645A" w:rsidP="00CF067C" w:rsidRDefault="009300A9" w14:paraId="6B3C25BD" w14:textId="520F46E7">
      <w:pPr>
        <w:pStyle w:val="iEMSsAffiliation"/>
      </w:pPr>
      <w:r w:rsidRPr="00631AA9">
        <w:rPr>
          <w:color w:val="0070C0"/>
        </w:rPr>
        <w:t>(</w:t>
      </w:r>
      <w:proofErr w:type="spellStart"/>
      <w:r w:rsidR="00CF067C">
        <w:rPr>
          <w:color w:val="0070C0"/>
        </w:rPr>
        <w:t>iEMSs</w:t>
      </w:r>
      <w:proofErr w:type="spellEnd"/>
      <w:r w:rsidR="00CF067C">
        <w:rPr>
          <w:color w:val="0070C0"/>
        </w:rPr>
        <w:t xml:space="preserve"> Affiliation style, new line for each if space allows, otherwise </w:t>
      </w:r>
      <w:r w:rsidRPr="00631AA9" w:rsidR="00C57ADF">
        <w:rPr>
          <w:color w:val="0070C0"/>
        </w:rPr>
        <w:t>separated by semicolon</w:t>
      </w:r>
      <w:r w:rsidR="00CF067C">
        <w:rPr>
          <w:color w:val="0070C0"/>
        </w:rPr>
        <w:t>, if all authors are from same organisation, do not use letters either here or above</w:t>
      </w:r>
      <w:r w:rsidRPr="00631AA9" w:rsidR="00C57ADF">
        <w:rPr>
          <w:color w:val="0070C0"/>
        </w:rPr>
        <w:t>)</w:t>
      </w:r>
    </w:p>
    <w:p w:rsidRPr="00CF067C" w:rsidR="009A0C2A" w:rsidP="00CF067C" w:rsidRDefault="009A0C2A" w14:paraId="4F0F30A8" w14:textId="74BB60C9">
      <w:pPr>
        <w:pStyle w:val="iEMSsAuthoremail"/>
        <w:rPr>
          <w:color w:val="0070C0"/>
        </w:rPr>
      </w:pPr>
      <w:r w:rsidRPr="009C7EC4">
        <w:t xml:space="preserve">Presenting </w:t>
      </w:r>
      <w:r w:rsidRPr="00CF067C">
        <w:t xml:space="preserve">author email: </w:t>
      </w:r>
      <w:hyperlink w:history="1" r:id="rId9">
        <w:r w:rsidRPr="00CF067C" w:rsidR="00882109">
          <w:t>name@organisation.org</w:t>
        </w:r>
      </w:hyperlink>
      <w:r w:rsidRPr="00CF067C" w:rsidR="00B20B15">
        <w:t xml:space="preserve"> </w:t>
      </w:r>
      <w:r w:rsidRPr="00CF067C" w:rsidR="00882109">
        <w:rPr>
          <w:color w:val="0070C0"/>
        </w:rPr>
        <w:t>(</w:t>
      </w:r>
      <w:proofErr w:type="spellStart"/>
      <w:r w:rsidRPr="00CF067C" w:rsidR="00CF067C">
        <w:rPr>
          <w:color w:val="0070C0"/>
        </w:rPr>
        <w:t>iEMSs</w:t>
      </w:r>
      <w:proofErr w:type="spellEnd"/>
      <w:r w:rsidRPr="00CF067C" w:rsidR="00CF067C">
        <w:rPr>
          <w:color w:val="0070C0"/>
        </w:rPr>
        <w:t xml:space="preserve"> </w:t>
      </w:r>
      <w:r w:rsidR="00CC1B79">
        <w:rPr>
          <w:color w:val="0070C0"/>
        </w:rPr>
        <w:t>A</w:t>
      </w:r>
      <w:r w:rsidRPr="00CF067C" w:rsidR="00CF067C">
        <w:rPr>
          <w:color w:val="0070C0"/>
        </w:rPr>
        <w:t>uthor email style</w:t>
      </w:r>
      <w:r w:rsidRPr="00CF067C" w:rsidR="00882109">
        <w:rPr>
          <w:color w:val="0070C0"/>
        </w:rPr>
        <w:t>)</w:t>
      </w:r>
    </w:p>
    <w:p w:rsidR="00A13C9B" w:rsidP="00F30791" w:rsidRDefault="00A13C9B" w14:paraId="04897258" w14:textId="7B5E1636">
      <w:pPr>
        <w:pStyle w:val="iEMSsSubheading"/>
      </w:pPr>
      <w:r w:rsidRPr="005E18FA">
        <w:t>Summary</w:t>
      </w:r>
      <w:r w:rsidR="00DF1AC0">
        <w:t xml:space="preserve"> </w:t>
      </w:r>
      <w:r w:rsidRPr="00F30791" w:rsidR="00DF1AC0">
        <w:rPr>
          <w:color w:val="0070C0"/>
        </w:rPr>
        <w:t>(</w:t>
      </w:r>
      <w:proofErr w:type="spellStart"/>
      <w:r w:rsidRPr="00F30791" w:rsidR="00F30791">
        <w:rPr>
          <w:color w:val="0070C0"/>
        </w:rPr>
        <w:t>iEMSs</w:t>
      </w:r>
      <w:proofErr w:type="spellEnd"/>
      <w:r w:rsidRPr="00F30791" w:rsidR="00F30791">
        <w:rPr>
          <w:color w:val="0070C0"/>
        </w:rPr>
        <w:t xml:space="preserve"> Sub heading style</w:t>
      </w:r>
      <w:r w:rsidRPr="00F30791" w:rsidR="00631AA9">
        <w:rPr>
          <w:color w:val="0070C0"/>
        </w:rPr>
        <w:t>)</w:t>
      </w:r>
    </w:p>
    <w:p w:rsidR="004B3257" w:rsidP="00F97A8A" w:rsidRDefault="00351129" w14:paraId="27F44AD3" w14:textId="17C366BD">
      <w:pPr>
        <w:pStyle w:val="iEMSsText"/>
      </w:pPr>
      <w:r w:rsidR="00351129">
        <w:rPr/>
        <w:t>Brief</w:t>
      </w:r>
      <w:r w:rsidR="00AA00BA">
        <w:rPr/>
        <w:t xml:space="preserve"> </w:t>
      </w:r>
      <w:r w:rsidR="00351129">
        <w:rPr/>
        <w:t xml:space="preserve">text summarising the key messages of the abstract, max. 100 words. </w:t>
      </w:r>
      <w:r w:rsidRPr="792B830E" w:rsidR="00BE0920">
        <w:rPr>
          <w:color w:val="0070C0"/>
        </w:rPr>
        <w:t xml:space="preserve">(All text </w:t>
      </w:r>
      <w:r w:rsidRPr="792B830E" w:rsidR="006E3256">
        <w:rPr>
          <w:color w:val="0070C0"/>
        </w:rPr>
        <w:t xml:space="preserve">except captions </w:t>
      </w:r>
      <w:r w:rsidRPr="792B830E" w:rsidR="006E3256">
        <w:rPr>
          <w:color w:val="0070C0"/>
        </w:rPr>
        <w:t>are</w:t>
      </w:r>
      <w:r w:rsidRPr="792B830E" w:rsidR="006E3256">
        <w:rPr>
          <w:color w:val="0070C0"/>
        </w:rPr>
        <w:t xml:space="preserve"> to be </w:t>
      </w:r>
      <w:r w:rsidRPr="792B830E" w:rsidR="00CC1B79">
        <w:rPr>
          <w:color w:val="0070C0"/>
        </w:rPr>
        <w:t>iEMSs</w:t>
      </w:r>
      <w:r w:rsidRPr="792B830E" w:rsidR="00CC1B79">
        <w:rPr>
          <w:color w:val="0070C0"/>
        </w:rPr>
        <w:t xml:space="preserve"> Text style</w:t>
      </w:r>
      <w:r w:rsidRPr="792B830E" w:rsidR="00DF1AC0">
        <w:rPr>
          <w:color w:val="0070C0"/>
        </w:rPr>
        <w:t>.</w:t>
      </w:r>
      <w:r w:rsidRPr="792B830E" w:rsidR="00E174DA">
        <w:rPr>
          <w:color w:val="0070C0"/>
        </w:rPr>
        <w:t xml:space="preserve"> Do not change the margins etc.</w:t>
      </w:r>
      <w:r w:rsidRPr="792B830E" w:rsidR="006E3256">
        <w:rPr>
          <w:color w:val="0070C0"/>
        </w:rPr>
        <w:t xml:space="preserve"> Text supplied here in blue </w:t>
      </w:r>
      <w:r w:rsidRPr="792B830E" w:rsidR="0D46C43A">
        <w:rPr>
          <w:color w:val="0070C0"/>
        </w:rPr>
        <w:t xml:space="preserve">or red </w:t>
      </w:r>
      <w:r w:rsidRPr="792B830E" w:rsidR="006E3256">
        <w:rPr>
          <w:color w:val="0070C0"/>
        </w:rPr>
        <w:t xml:space="preserve">forms </w:t>
      </w:r>
      <w:r w:rsidRPr="792B830E" w:rsidR="006E3256">
        <w:rPr>
          <w:color w:val="0070C0"/>
        </w:rPr>
        <w:t>additional</w:t>
      </w:r>
      <w:r w:rsidRPr="792B830E" w:rsidR="006E3256">
        <w:rPr>
          <w:color w:val="0070C0"/>
        </w:rPr>
        <w:t xml:space="preserve"> instructions and should be </w:t>
      </w:r>
      <w:r w:rsidRPr="792B830E" w:rsidR="006E3256">
        <w:rPr>
          <w:color w:val="0070C0"/>
        </w:rPr>
        <w:t>deleted</w:t>
      </w:r>
      <w:r w:rsidRPr="792B830E" w:rsidR="006E3256">
        <w:rPr>
          <w:color w:val="0070C0"/>
        </w:rPr>
        <w:t xml:space="preserve"> before submission</w:t>
      </w:r>
      <w:r w:rsidRPr="792B830E" w:rsidR="00F00648">
        <w:rPr>
          <w:color w:val="0070C0"/>
        </w:rPr>
        <w:t>.</w:t>
      </w:r>
      <w:r w:rsidRPr="792B830E" w:rsidR="00CC1B79">
        <w:rPr>
          <w:color w:val="0070C0"/>
        </w:rPr>
        <w:t xml:space="preserve"> </w:t>
      </w:r>
      <w:r w:rsidRPr="792B830E" w:rsidR="00CC1B79">
        <w:rPr>
          <w:b w:val="1"/>
          <w:bCs w:val="1"/>
          <w:color w:val="FF0000"/>
          <w:highlight w:val="yellow"/>
        </w:rPr>
        <w:t>Note you must apply styles correctly</w:t>
      </w:r>
      <w:r w:rsidRPr="792B830E" w:rsidR="00CC1B79">
        <w:rPr>
          <w:color w:val="0070C0"/>
        </w:rPr>
        <w:t>, expand the styles box from the ribbon to make it easier to see them)</w:t>
      </w:r>
    </w:p>
    <w:p w:rsidRPr="005E18FA" w:rsidR="004B3257" w:rsidP="00F30791" w:rsidRDefault="004B3257" w14:paraId="00400B36" w14:textId="77777777">
      <w:pPr>
        <w:pStyle w:val="iEMSsSubheading"/>
      </w:pPr>
      <w:r>
        <w:t>Introduction</w:t>
      </w:r>
    </w:p>
    <w:p w:rsidRPr="009C7EC4" w:rsidR="00BC3382" w:rsidP="00F97A8A" w:rsidRDefault="00AA00BA" w14:paraId="33FAD7BB" w14:textId="343C3759">
      <w:pPr>
        <w:pStyle w:val="iEMSsText"/>
      </w:pPr>
      <w:r>
        <w:t>Problem formulation and rationale of the work presented, setting the scene and describing the key aspects of the research</w:t>
      </w:r>
      <w:r w:rsidR="00BE0920">
        <w:t xml:space="preserve">. </w:t>
      </w:r>
      <w:r w:rsidR="00113E21">
        <w:t>Graphs and formulae can be included in the text, as long as the entire abstract fits on one page.</w:t>
      </w:r>
    </w:p>
    <w:p w:rsidRPr="004B3257" w:rsidR="004B3257" w:rsidP="00F30791" w:rsidRDefault="004B3257" w14:paraId="72E84834" w14:textId="77777777">
      <w:pPr>
        <w:pStyle w:val="iEMSsSubheading"/>
      </w:pPr>
      <w:r w:rsidRPr="004B3257">
        <w:t>Methodology</w:t>
      </w:r>
      <w:r w:rsidR="00FD06AD">
        <w:t xml:space="preserve"> and Results</w:t>
      </w:r>
    </w:p>
    <w:p w:rsidR="009A0C2A" w:rsidP="00F97A8A" w:rsidRDefault="00FB2E3D" w14:paraId="7209381D" w14:textId="2E558BB8">
      <w:pPr>
        <w:pStyle w:val="iEMSsText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B41FA1" wp14:editId="26641DAF">
                <wp:simplePos x="0" y="0"/>
                <wp:positionH relativeFrom="column">
                  <wp:posOffset>3228975</wp:posOffset>
                </wp:positionH>
                <wp:positionV relativeFrom="paragraph">
                  <wp:posOffset>429895</wp:posOffset>
                </wp:positionV>
                <wp:extent cx="2383790" cy="2790825"/>
                <wp:effectExtent l="0" t="0" r="1651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3790" cy="2790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2E3D" w:rsidP="00A73652" w:rsidRDefault="00FB2E3D" w14:paraId="3DF34455" w14:textId="7E4B8214">
                            <w:pPr>
                              <w:spacing w:after="0"/>
                              <w:jc w:val="center"/>
                            </w:pPr>
                            <w:r w:rsidRPr="00E174DA">
                              <w:rPr>
                                <w:noProof/>
                              </w:rPr>
                              <w:drawing>
                                <wp:inline distT="0" distB="0" distL="0" distR="0" wp14:anchorId="0F0597F7" wp14:editId="1D9C32AB">
                                  <wp:extent cx="2244432" cy="1867803"/>
                                  <wp:effectExtent l="0" t="0" r="3810" b="0"/>
                                  <wp:docPr id="58192285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3873" cy="18839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Pr="00F97A8A" w:rsidR="00FB2E3D" w:rsidP="00F97A8A" w:rsidRDefault="00FB2E3D" w14:paraId="28AA04C3" w14:textId="2D8C7C56">
                            <w:pPr>
                              <w:pStyle w:val="iEMSsFiguretablecaption"/>
                            </w:pPr>
                            <w:r w:rsidRPr="00F97A8A">
                              <w:t>Fig</w:t>
                            </w:r>
                            <w:r w:rsidRPr="00F97A8A" w:rsidR="00F97A8A">
                              <w:t>ure</w:t>
                            </w:r>
                            <w:r w:rsidRPr="00F97A8A" w:rsidR="00904D79">
                              <w:t xml:space="preserve"> 1. Embed figures </w:t>
                            </w:r>
                            <w:r w:rsidRPr="00F97A8A" w:rsidR="00A73652">
                              <w:t xml:space="preserve">or tables </w:t>
                            </w:r>
                            <w:r w:rsidRPr="00F97A8A" w:rsidR="00904D79">
                              <w:t xml:space="preserve">in the text or use a </w:t>
                            </w:r>
                            <w:r w:rsidRPr="00F97A8A" w:rsidR="004102A6">
                              <w:t>“text box” but remove the outline before submitting. Ensure</w:t>
                            </w:r>
                            <w:r w:rsidRPr="00F97A8A" w:rsidR="00A73652">
                              <w:t xml:space="preserve"> that the caption is attached to the figure.</w:t>
                            </w:r>
                            <w:r w:rsidRPr="00F97A8A" w:rsidR="004102A6">
                              <w:t xml:space="preserve"> </w:t>
                            </w:r>
                            <w:r w:rsidRPr="00F97A8A" w:rsidR="00F97A8A">
                              <w:rPr>
                                <w:color w:val="0070C0"/>
                              </w:rPr>
                              <w:t>iEMSs Figure/table caption style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0B41FA1">
                <v:stroke joinstyle="miter"/>
                <v:path gradientshapeok="t" o:connecttype="rect"/>
              </v:shapetype>
              <v:shape id="Text Box 2" style="position:absolute;left:0;text-align:left;margin-left:254.25pt;margin-top:33.85pt;width:187.7pt;height:219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">
                <v:textbox>
                  <w:txbxContent>
                    <w:p w:rsidR="00FB2E3D" w:rsidP="00A73652" w:rsidRDefault="00FB2E3D" w14:paraId="3DF34455" w14:textId="7E4B8214">
                      <w:pPr>
                        <w:spacing w:after="0"/>
                        <w:jc w:val="center"/>
                      </w:pPr>
                      <w:r w:rsidRPr="00E174DA">
                        <w:rPr>
                          <w:noProof/>
                        </w:rPr>
                        <w:drawing>
                          <wp:inline distT="0" distB="0" distL="0" distR="0" wp14:anchorId="0F0597F7" wp14:editId="1D9C32AB">
                            <wp:extent cx="2244432" cy="1867803"/>
                            <wp:effectExtent l="0" t="0" r="3810" b="0"/>
                            <wp:docPr id="58192285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3873" cy="18839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Pr="00F97A8A" w:rsidR="00FB2E3D" w:rsidP="00F97A8A" w:rsidRDefault="00FB2E3D" w14:paraId="28AA04C3" w14:textId="2D8C7C56">
                      <w:pPr>
                        <w:pStyle w:val="iEMSsFiguretablecaption"/>
                      </w:pPr>
                      <w:r w:rsidRPr="00F97A8A">
                        <w:t>Fig</w:t>
                      </w:r>
                      <w:r w:rsidRPr="00F97A8A" w:rsidR="00F97A8A">
                        <w:t>ure</w:t>
                      </w:r>
                      <w:r w:rsidRPr="00F97A8A" w:rsidR="00904D79">
                        <w:t xml:space="preserve"> 1. Embed figures </w:t>
                      </w:r>
                      <w:r w:rsidRPr="00F97A8A" w:rsidR="00A73652">
                        <w:t xml:space="preserve">or tables </w:t>
                      </w:r>
                      <w:r w:rsidRPr="00F97A8A" w:rsidR="00904D79">
                        <w:t xml:space="preserve">in the text or use a </w:t>
                      </w:r>
                      <w:r w:rsidRPr="00F97A8A" w:rsidR="004102A6">
                        <w:t>“text box” but remove the outline before submitting. Ensure</w:t>
                      </w:r>
                      <w:r w:rsidRPr="00F97A8A" w:rsidR="00A73652">
                        <w:t xml:space="preserve"> that the caption is attached to the figure.</w:t>
                      </w:r>
                      <w:r w:rsidRPr="00F97A8A" w:rsidR="004102A6">
                        <w:t xml:space="preserve"> </w:t>
                      </w:r>
                      <w:r w:rsidRPr="00F97A8A" w:rsidR="00F97A8A">
                        <w:rPr>
                          <w:color w:val="0070C0"/>
                        </w:rPr>
                        <w:t>iEMSs Figure/table caption style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0920">
        <w:rPr>
          <w:noProof/>
        </w:rPr>
        <w:t>Describe the m</w:t>
      </w:r>
      <w:r w:rsidR="00631AA9">
        <w:rPr>
          <w:noProof/>
        </w:rPr>
        <w:t xml:space="preserve">ethodology applied and </w:t>
      </w:r>
      <w:r w:rsidR="00263BC2">
        <w:rPr>
          <w:noProof/>
        </w:rPr>
        <w:t xml:space="preserve">present the key findings and results of the research. </w:t>
      </w:r>
      <w:r w:rsidR="00113E21">
        <w:rPr>
          <w:noProof/>
        </w:rPr>
        <w:t xml:space="preserve">Highlight the relevance of the work described for advancing the </w:t>
      </w:r>
      <w:r w:rsidR="006E122B">
        <w:rPr>
          <w:noProof/>
        </w:rPr>
        <w:t xml:space="preserve">state-of-the-art of environmental modelling and software development. </w:t>
      </w:r>
    </w:p>
    <w:p w:rsidR="00FA54C4" w:rsidP="00F97A8A" w:rsidRDefault="006229AA" w14:paraId="7FFEC4AC" w14:textId="4FAD99AD">
      <w:pPr>
        <w:pStyle w:val="iEMSsText"/>
        <w:rPr>
          <w:noProof/>
        </w:rPr>
      </w:pPr>
      <w:r>
        <w:rPr>
          <w:noProof/>
        </w:rPr>
        <w:t xml:space="preserve">Figures/tables </w:t>
      </w:r>
      <w:r w:rsidR="001E416E">
        <w:rPr>
          <w:noProof/>
        </w:rPr>
        <w:t xml:space="preserve">such as Fig. 1 </w:t>
      </w:r>
      <w:r w:rsidR="0084769C">
        <w:rPr>
          <w:noProof/>
        </w:rPr>
        <w:t xml:space="preserve">and Table 1 </w:t>
      </w:r>
      <w:r>
        <w:rPr>
          <w:noProof/>
        </w:rPr>
        <w:t>are welcome</w:t>
      </w:r>
      <w:r w:rsidR="00DA3E4B">
        <w:rPr>
          <w:noProof/>
        </w:rPr>
        <w:t xml:space="preserve"> and usually serve to add interest to an extended abstract</w:t>
      </w:r>
      <w:r w:rsidR="005B125F">
        <w:rPr>
          <w:noProof/>
        </w:rPr>
        <w:t>.</w:t>
      </w:r>
      <w:r w:rsidR="004D3D83">
        <w:rPr>
          <w:noProof/>
        </w:rPr>
        <w:t xml:space="preserve"> See </w:t>
      </w:r>
      <w:r w:rsidR="00904FFE">
        <w:rPr>
          <w:noProof/>
        </w:rPr>
        <w:t xml:space="preserve">Fig. 1 for an example of figure formatting. </w:t>
      </w:r>
      <w:r w:rsidR="00C94DA1">
        <w:rPr>
          <w:noProof/>
        </w:rPr>
        <w:t xml:space="preserve">If using a Word text box to make text flow around the figure please remove the outline (not done here) before submitting the abstract. </w:t>
      </w:r>
      <w:r w:rsidR="00C00BF0">
        <w:rPr>
          <w:noProof/>
        </w:rPr>
        <w:t>Alternatively the figure can occupy the full width of the page simular to Table 1.</w:t>
      </w:r>
    </w:p>
    <w:p w:rsidRPr="003719BF" w:rsidR="008D134B" w:rsidP="00F30791" w:rsidRDefault="003719BF" w14:paraId="1FB13BB9" w14:textId="77777777">
      <w:pPr>
        <w:pStyle w:val="iEMSsSubheading"/>
      </w:pPr>
      <w:bookmarkStart w:name="_Ref217807429" w:id="0"/>
      <w:bookmarkStart w:name="_Toc233446006" w:id="1"/>
      <w:r w:rsidRPr="003719BF">
        <w:t>Conclusions</w:t>
      </w:r>
    </w:p>
    <w:p w:rsidR="003719BF" w:rsidP="00F97A8A" w:rsidRDefault="006E122B" w14:paraId="6D4CFB60" w14:textId="38A3D918">
      <w:pPr>
        <w:pStyle w:val="iEMSsText"/>
      </w:pPr>
      <w:r>
        <w:t xml:space="preserve">Present the outcomes and conclusions of the work presented, including potential or expected impacts. Where appropriate, refer to the overall objectives of iEMSs and the conference, and </w:t>
      </w:r>
      <w:r w:rsidR="00283572">
        <w:t>identify future directions and opportunities for this research.</w:t>
      </w:r>
      <w:r w:rsidR="001921B8">
        <w:t xml:space="preserve"> Please note, that abstracts </w:t>
      </w:r>
      <w:r w:rsidRPr="001921B8" w:rsidR="001921B8">
        <w:rPr>
          <w:b/>
          <w:bCs/>
          <w:color w:val="FF0000"/>
          <w:highlight w:val="yellow"/>
        </w:rPr>
        <w:t>may not exceed 2 pages</w:t>
      </w:r>
      <w:r w:rsidR="001921B8">
        <w:t xml:space="preserve"> in length following the formatting of this template! </w:t>
      </w:r>
    </w:p>
    <w:bookmarkEnd w:id="0"/>
    <w:bookmarkEnd w:id="1"/>
    <w:p w:rsidR="00BC0DFA" w:rsidP="00BC0DFA" w:rsidRDefault="00BC0DFA" w14:paraId="519CC774" w14:textId="77777777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B15943" w:rsidP="00BC0DFA" w:rsidRDefault="00B15943" w14:paraId="7DFF4222" w14:textId="77777777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106128" w:rsidP="00BC0DFA" w:rsidRDefault="00106128" w14:paraId="469D43F6" w14:textId="77777777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Pr="00BC0DFA" w:rsidR="00DA3E4B" w:rsidP="00F97A8A" w:rsidRDefault="00BC0DFA" w14:paraId="3E0DE675" w14:textId="6F890F8C">
      <w:pPr>
        <w:pStyle w:val="iEMSsFiguretablecaption"/>
      </w:pPr>
      <w:r>
        <w:rPr>
          <w:b/>
          <w:bCs/>
        </w:rPr>
        <w:t>Table</w:t>
      </w:r>
      <w:r w:rsidRPr="004102A6">
        <w:rPr>
          <w:b/>
          <w:bCs/>
        </w:rPr>
        <w:t xml:space="preserve"> 1.</w:t>
      </w:r>
      <w:r>
        <w:t xml:space="preserve"> Tables (or figures) may occupy the page width if preferred. Ensure that the caption is above </w:t>
      </w:r>
      <w:r w:rsidR="00B276A8">
        <w:t>a table but below a figure.</w:t>
      </w:r>
      <w:r>
        <w:t xml:space="preserve"> </w:t>
      </w:r>
      <w:r w:rsidR="00EC3715">
        <w:t xml:space="preserve">Use </w:t>
      </w:r>
      <w:proofErr w:type="spellStart"/>
      <w:r w:rsidRPr="00EC3715" w:rsidR="00EC3715">
        <w:rPr>
          <w:color w:val="0070C0"/>
        </w:rPr>
        <w:t>iEMSs</w:t>
      </w:r>
      <w:proofErr w:type="spellEnd"/>
      <w:r w:rsidRPr="00EC3715" w:rsidR="00EC3715">
        <w:rPr>
          <w:color w:val="0070C0"/>
        </w:rPr>
        <w:t xml:space="preserve"> Figure/table caption style</w:t>
      </w:r>
    </w:p>
    <w:tbl>
      <w:tblPr>
        <w:tblW w:w="7655" w:type="dxa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993"/>
        <w:gridCol w:w="1559"/>
        <w:gridCol w:w="1701"/>
      </w:tblGrid>
      <w:tr w:rsidRPr="00F97A8A" w:rsidR="00DA3E4B" w:rsidTr="00F97A8A" w14:paraId="515140EF" w14:textId="77777777">
        <w:trPr>
          <w:trHeight w:val="300"/>
          <w:jc w:val="center"/>
        </w:trPr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11AF754D" w14:textId="42FFCDB1">
            <w:pPr>
              <w:pStyle w:val="iEMSsTabletext"/>
            </w:pPr>
            <w:r w:rsidRPr="00F97A8A">
              <w:t xml:space="preserve">System </w:t>
            </w:r>
            <w:r w:rsidRPr="00F97A8A" w:rsidR="00F97A8A">
              <w:rPr>
                <w:color w:val="0070C0"/>
              </w:rPr>
              <w:t>(iEMSs table text style)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1333C9B1" w14:textId="77777777">
            <w:pPr>
              <w:pStyle w:val="iEMSsTabletext"/>
            </w:pPr>
            <w:r w:rsidRPr="00F97A8A">
              <w:t>Herbage Grazed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44CD400D" w14:textId="77777777">
            <w:pPr>
              <w:pStyle w:val="iEMSsTabletext"/>
            </w:pPr>
            <w:r w:rsidRPr="00F97A8A">
              <w:t>Leached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111F07C5" w14:textId="77777777">
            <w:pPr>
              <w:pStyle w:val="iEMSsTabletext"/>
            </w:pPr>
            <w:r w:rsidRPr="00F97A8A">
              <w:t>Denitrified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6E79CA42" w14:textId="77777777">
            <w:pPr>
              <w:pStyle w:val="iEMSsTabletext"/>
            </w:pPr>
            <w:r w:rsidRPr="00F97A8A">
              <w:t>Fixed</w:t>
            </w:r>
          </w:p>
        </w:tc>
      </w:tr>
      <w:tr w:rsidRPr="00F97A8A" w:rsidR="00DA3E4B" w:rsidTr="00F97A8A" w14:paraId="646DBA92" w14:textId="77777777">
        <w:trPr>
          <w:trHeight w:val="300"/>
          <w:jc w:val="center"/>
        </w:trPr>
        <w:tc>
          <w:tcPr>
            <w:tcW w:w="1701" w:type="dxa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3534ED83" w14:textId="77777777">
            <w:pPr>
              <w:pStyle w:val="iEMSsTabletext"/>
            </w:pPr>
            <w:r w:rsidRPr="00F97A8A">
              <w:t>A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4A888884" w14:textId="77777777">
            <w:pPr>
              <w:pStyle w:val="iEMSsTabletext"/>
            </w:pPr>
            <w:r w:rsidRPr="00F97A8A">
              <w:t>1.029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72EA0631" w14:textId="77777777">
            <w:pPr>
              <w:pStyle w:val="iEMSsTabletext"/>
            </w:pPr>
            <w:r w:rsidRPr="00F97A8A">
              <w:t>0.902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16FC88A1" w14:textId="77777777">
            <w:pPr>
              <w:pStyle w:val="iEMSsTabletext"/>
            </w:pPr>
            <w:r w:rsidRPr="00F97A8A">
              <w:t>0.962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nil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711241A8" w14:textId="77777777">
            <w:pPr>
              <w:pStyle w:val="iEMSsTabletext"/>
            </w:pPr>
            <w:r w:rsidRPr="00F97A8A">
              <w:t>0.967</w:t>
            </w:r>
          </w:p>
        </w:tc>
      </w:tr>
      <w:tr w:rsidRPr="00F97A8A" w:rsidR="00DA3E4B" w:rsidTr="00F97A8A" w14:paraId="4CFDE2C6" w14:textId="7777777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429A0A3B" w14:textId="77777777">
            <w:pPr>
              <w:pStyle w:val="iEMSsTabletext"/>
            </w:pPr>
            <w:r w:rsidRPr="00F97A8A">
              <w:lastRenderedPageBreak/>
              <w:t>E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2A875752" w14:textId="77777777">
            <w:pPr>
              <w:pStyle w:val="iEMSsTabletext"/>
            </w:pPr>
            <w:r w:rsidRPr="00F97A8A">
              <w:t>1.012</w:t>
            </w:r>
          </w:p>
        </w:tc>
        <w:tc>
          <w:tcPr>
            <w:tcW w:w="99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252DAF1F" w14:textId="77777777">
            <w:pPr>
              <w:pStyle w:val="iEMSsTabletext"/>
            </w:pPr>
            <w:r w:rsidRPr="00F97A8A">
              <w:t>0.991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64A3F2EE" w14:textId="77777777">
            <w:pPr>
              <w:pStyle w:val="iEMSsTabletext"/>
            </w:pPr>
            <w:r w:rsidRPr="00F97A8A">
              <w:t>1.016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00AB76EC" w14:textId="77777777">
            <w:pPr>
              <w:pStyle w:val="iEMSsTabletext"/>
            </w:pPr>
            <w:r w:rsidRPr="00F97A8A">
              <w:t>n/a</w:t>
            </w:r>
          </w:p>
        </w:tc>
      </w:tr>
      <w:tr w:rsidRPr="00F97A8A" w:rsidR="00DA3E4B" w:rsidTr="00F97A8A" w14:paraId="78B56255" w14:textId="77777777">
        <w:trPr>
          <w:trHeight w:val="300"/>
          <w:jc w:val="center"/>
        </w:trPr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42F191C2" w14:textId="77777777">
            <w:pPr>
              <w:pStyle w:val="iEMSsTabletext"/>
            </w:pPr>
            <w:r w:rsidRPr="00F97A8A">
              <w:t>F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48719DE3" w14:textId="77777777">
            <w:pPr>
              <w:pStyle w:val="iEMSsTabletext"/>
            </w:pPr>
            <w:r w:rsidRPr="00F97A8A">
              <w:t>1.010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49C2E235" w14:textId="77777777">
            <w:pPr>
              <w:pStyle w:val="iEMSsTabletext"/>
            </w:pPr>
            <w:r w:rsidRPr="00F97A8A">
              <w:t>0.986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546CF5CD" w14:textId="77777777">
            <w:pPr>
              <w:pStyle w:val="iEMSsTabletext"/>
            </w:pPr>
            <w:r w:rsidRPr="00F97A8A">
              <w:t>0.996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bottom"/>
            <w:hideMark/>
          </w:tcPr>
          <w:p w:rsidRPr="00F97A8A" w:rsidR="00DA3E4B" w:rsidP="00F97A8A" w:rsidRDefault="00DA3E4B" w14:paraId="731E9E8C" w14:textId="77777777">
            <w:pPr>
              <w:pStyle w:val="iEMSsTabletext"/>
            </w:pPr>
            <w:r w:rsidRPr="00F97A8A">
              <w:t>0.995</w:t>
            </w:r>
          </w:p>
        </w:tc>
      </w:tr>
    </w:tbl>
    <w:p w:rsidR="00DA3E4B" w:rsidP="00263BC2" w:rsidRDefault="00DA3E4B" w14:paraId="0E1689C1" w14:textId="77777777"/>
    <w:p w:rsidRPr="00C7719B" w:rsidR="006E3256" w:rsidP="00F30791" w:rsidRDefault="006E3256" w14:paraId="383AD6EB" w14:textId="77777777">
      <w:pPr>
        <w:pStyle w:val="iEMSsSubheading"/>
      </w:pPr>
      <w:r w:rsidRPr="00C7719B">
        <w:t>Acknowledgement</w:t>
      </w:r>
      <w:r>
        <w:t>s</w:t>
      </w:r>
    </w:p>
    <w:p w:rsidR="006E3256" w:rsidP="00F97A8A" w:rsidRDefault="006E3256" w14:paraId="4453C3E5" w14:textId="77777777">
      <w:pPr>
        <w:pStyle w:val="iEMSsText"/>
      </w:pPr>
      <w:r>
        <w:t xml:space="preserve">Any acknowledgements, data statements, funding sources. </w:t>
      </w:r>
    </w:p>
    <w:p w:rsidRPr="00C7719B" w:rsidR="00275D88" w:rsidP="00F30791" w:rsidRDefault="00275D88" w14:paraId="2455D1A4" w14:textId="2E43CC1A">
      <w:pPr>
        <w:pStyle w:val="iEMSsSubheading"/>
      </w:pPr>
      <w:r>
        <w:t>References</w:t>
      </w:r>
    </w:p>
    <w:p w:rsidR="00275D88" w:rsidP="00F30791" w:rsidRDefault="00275D88" w14:paraId="0B584571" w14:textId="4B93DDED">
      <w:pPr>
        <w:pStyle w:val="iEMSsText"/>
      </w:pPr>
      <w:r>
        <w:t>Any references</w:t>
      </w:r>
      <w:r w:rsidR="003273EB">
        <w:t xml:space="preserve"> should be formatted as below</w:t>
      </w:r>
      <w:r w:rsidR="00F30791">
        <w:t xml:space="preserve"> </w:t>
      </w:r>
      <w:r w:rsidRPr="00F97A8A" w:rsidR="00F30791">
        <w:rPr>
          <w:color w:val="0070C0"/>
        </w:rPr>
        <w:t>(iEMSs References style)</w:t>
      </w:r>
      <w:r w:rsidRPr="00F97A8A" w:rsidR="00746F07">
        <w:rPr>
          <w:color w:val="0070C0"/>
        </w:rPr>
        <w:t xml:space="preserve">. </w:t>
      </w:r>
      <w:r w:rsidR="00746F07">
        <w:t>The paragraph formation is as for the</w:t>
      </w:r>
      <w:r w:rsidR="006229AA">
        <w:t xml:space="preserve"> main text but no spacing at the end of the paragraph</w:t>
      </w:r>
      <w:r w:rsidR="003273EB">
        <w:t>. Feel free to “et al.” long author lists</w:t>
      </w:r>
      <w:r w:rsidR="00746F07">
        <w:t>. The title may be abbreviated as long as the topic is clear. A URL as well as the bibliographic details is preferred.</w:t>
      </w:r>
    </w:p>
    <w:p w:rsidRPr="00C7719B" w:rsidR="00DE20E8" w:rsidP="00F30791" w:rsidRDefault="00C40B3B" w14:paraId="1D5B7645" w14:textId="595C6FE2">
      <w:pPr>
        <w:pStyle w:val="iEMSsReferences"/>
      </w:pPr>
      <w:r w:rsidRPr="00C40B3B">
        <w:t xml:space="preserve">Soler-Navarro DJ, </w:t>
      </w:r>
      <w:proofErr w:type="spellStart"/>
      <w:r w:rsidRPr="00C40B3B">
        <w:t>Tenza</w:t>
      </w:r>
      <w:proofErr w:type="spellEnd"/>
      <w:r w:rsidRPr="00C40B3B">
        <w:t>-Peral A, Janssen MA, Gimenez A, Perez-Ibarra I. 2025. Environmental strategies increase the resilience of extensive livestock systems to adverse climate conditions. J Environ Manage. 388, 126004. https://doi.org/10.1016/j.jenvman.2025.126004.</w:t>
      </w:r>
    </w:p>
    <w:p w:rsidRPr="00C7719B" w:rsidR="00275D88" w:rsidP="00263BC2" w:rsidRDefault="00275D88" w14:paraId="25EA3090" w14:textId="77777777"/>
    <w:sectPr w:rsidRPr="00C7719B" w:rsidR="00275D88" w:rsidSect="001E767A">
      <w:pgSz w:w="11906" w:h="16838" w:orient="portrait"/>
      <w:pgMar w:top="158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1F87" w:rsidP="002F6DB5" w:rsidRDefault="00CE1F87" w14:paraId="727BDD82" w14:textId="77777777">
      <w:pPr>
        <w:spacing w:after="0" w:line="240" w:lineRule="auto"/>
      </w:pPr>
      <w:r>
        <w:separator/>
      </w:r>
    </w:p>
  </w:endnote>
  <w:endnote w:type="continuationSeparator" w:id="0">
    <w:p w:rsidR="00CE1F87" w:rsidP="002F6DB5" w:rsidRDefault="00CE1F87" w14:paraId="0172D7A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1F87" w:rsidP="002F6DB5" w:rsidRDefault="00CE1F87" w14:paraId="45B6D85C" w14:textId="77777777">
      <w:pPr>
        <w:spacing w:after="0" w:line="240" w:lineRule="auto"/>
      </w:pPr>
      <w:r>
        <w:separator/>
      </w:r>
    </w:p>
  </w:footnote>
  <w:footnote w:type="continuationSeparator" w:id="0">
    <w:p w:rsidR="00CE1F87" w:rsidP="002F6DB5" w:rsidRDefault="00CE1F87" w14:paraId="4931943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81D0F"/>
    <w:multiLevelType w:val="hybridMultilevel"/>
    <w:tmpl w:val="EE340650"/>
    <w:lvl w:ilvl="0" w:tplc="08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0538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linkStyle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C2A"/>
    <w:rsid w:val="000037BB"/>
    <w:rsid w:val="00023D59"/>
    <w:rsid w:val="00035C68"/>
    <w:rsid w:val="00043222"/>
    <w:rsid w:val="000C5EC0"/>
    <w:rsid w:val="000E7D7D"/>
    <w:rsid w:val="00106128"/>
    <w:rsid w:val="00113E21"/>
    <w:rsid w:val="001921B8"/>
    <w:rsid w:val="001B36CA"/>
    <w:rsid w:val="001E2325"/>
    <w:rsid w:val="001E416E"/>
    <w:rsid w:val="001E767A"/>
    <w:rsid w:val="00204822"/>
    <w:rsid w:val="002064D7"/>
    <w:rsid w:val="002216FA"/>
    <w:rsid w:val="0022352C"/>
    <w:rsid w:val="00242538"/>
    <w:rsid w:val="0025126D"/>
    <w:rsid w:val="0026160B"/>
    <w:rsid w:val="00263BC2"/>
    <w:rsid w:val="00275D88"/>
    <w:rsid w:val="00283572"/>
    <w:rsid w:val="002C201E"/>
    <w:rsid w:val="002F0F42"/>
    <w:rsid w:val="002F626C"/>
    <w:rsid w:val="002F6DB5"/>
    <w:rsid w:val="003273EB"/>
    <w:rsid w:val="00351129"/>
    <w:rsid w:val="00357C5C"/>
    <w:rsid w:val="00357C8D"/>
    <w:rsid w:val="003719BF"/>
    <w:rsid w:val="003A23FA"/>
    <w:rsid w:val="003C3CF9"/>
    <w:rsid w:val="003F4A34"/>
    <w:rsid w:val="004102A6"/>
    <w:rsid w:val="004265F3"/>
    <w:rsid w:val="00457C7C"/>
    <w:rsid w:val="004820AE"/>
    <w:rsid w:val="00486CDE"/>
    <w:rsid w:val="004B0CFF"/>
    <w:rsid w:val="004B3257"/>
    <w:rsid w:val="004D3D83"/>
    <w:rsid w:val="004E2690"/>
    <w:rsid w:val="004E26B5"/>
    <w:rsid w:val="00522B17"/>
    <w:rsid w:val="005357DD"/>
    <w:rsid w:val="005549E4"/>
    <w:rsid w:val="005614E5"/>
    <w:rsid w:val="00590B46"/>
    <w:rsid w:val="005B125F"/>
    <w:rsid w:val="005D645A"/>
    <w:rsid w:val="005E14FA"/>
    <w:rsid w:val="005E18FA"/>
    <w:rsid w:val="006229AA"/>
    <w:rsid w:val="00631AA9"/>
    <w:rsid w:val="00636298"/>
    <w:rsid w:val="006737F9"/>
    <w:rsid w:val="00681013"/>
    <w:rsid w:val="00683709"/>
    <w:rsid w:val="006A7CE5"/>
    <w:rsid w:val="006E122B"/>
    <w:rsid w:val="006E3256"/>
    <w:rsid w:val="0070245A"/>
    <w:rsid w:val="00746F07"/>
    <w:rsid w:val="00762F04"/>
    <w:rsid w:val="00795C3B"/>
    <w:rsid w:val="007D5639"/>
    <w:rsid w:val="00810565"/>
    <w:rsid w:val="0084769C"/>
    <w:rsid w:val="008630D0"/>
    <w:rsid w:val="008673F9"/>
    <w:rsid w:val="00882109"/>
    <w:rsid w:val="00885EEB"/>
    <w:rsid w:val="008A0971"/>
    <w:rsid w:val="008D134B"/>
    <w:rsid w:val="008D1CD8"/>
    <w:rsid w:val="008E7850"/>
    <w:rsid w:val="008E7E93"/>
    <w:rsid w:val="00904D79"/>
    <w:rsid w:val="00904FFE"/>
    <w:rsid w:val="00926A46"/>
    <w:rsid w:val="00927C85"/>
    <w:rsid w:val="00927DBD"/>
    <w:rsid w:val="009300A9"/>
    <w:rsid w:val="009A0C2A"/>
    <w:rsid w:val="009B4643"/>
    <w:rsid w:val="009C7EC4"/>
    <w:rsid w:val="009F0D44"/>
    <w:rsid w:val="00A10605"/>
    <w:rsid w:val="00A13C9B"/>
    <w:rsid w:val="00A42D21"/>
    <w:rsid w:val="00A73652"/>
    <w:rsid w:val="00A8222A"/>
    <w:rsid w:val="00AA00BA"/>
    <w:rsid w:val="00AC5503"/>
    <w:rsid w:val="00AD66DC"/>
    <w:rsid w:val="00B15943"/>
    <w:rsid w:val="00B20B15"/>
    <w:rsid w:val="00B24B08"/>
    <w:rsid w:val="00B276A8"/>
    <w:rsid w:val="00BC0DFA"/>
    <w:rsid w:val="00BC3382"/>
    <w:rsid w:val="00BC488A"/>
    <w:rsid w:val="00BD1022"/>
    <w:rsid w:val="00BE0920"/>
    <w:rsid w:val="00C00BF0"/>
    <w:rsid w:val="00C324BC"/>
    <w:rsid w:val="00C40B3B"/>
    <w:rsid w:val="00C47404"/>
    <w:rsid w:val="00C57ADF"/>
    <w:rsid w:val="00C7719B"/>
    <w:rsid w:val="00C94DA1"/>
    <w:rsid w:val="00CA5534"/>
    <w:rsid w:val="00CC1B79"/>
    <w:rsid w:val="00CC34E5"/>
    <w:rsid w:val="00CE1F87"/>
    <w:rsid w:val="00CE6B27"/>
    <w:rsid w:val="00CF067C"/>
    <w:rsid w:val="00CF2B8D"/>
    <w:rsid w:val="00D00A7C"/>
    <w:rsid w:val="00D03EE3"/>
    <w:rsid w:val="00D066EF"/>
    <w:rsid w:val="00D14E2A"/>
    <w:rsid w:val="00D5465B"/>
    <w:rsid w:val="00D66672"/>
    <w:rsid w:val="00D908BE"/>
    <w:rsid w:val="00DA3E4B"/>
    <w:rsid w:val="00DC1089"/>
    <w:rsid w:val="00DE20E8"/>
    <w:rsid w:val="00DF1AC0"/>
    <w:rsid w:val="00E174DA"/>
    <w:rsid w:val="00E439FF"/>
    <w:rsid w:val="00E441E5"/>
    <w:rsid w:val="00E6773E"/>
    <w:rsid w:val="00EB4C72"/>
    <w:rsid w:val="00EB7A18"/>
    <w:rsid w:val="00EC3715"/>
    <w:rsid w:val="00F00648"/>
    <w:rsid w:val="00F30791"/>
    <w:rsid w:val="00F44C00"/>
    <w:rsid w:val="00F5503A"/>
    <w:rsid w:val="00F628A2"/>
    <w:rsid w:val="00F65D18"/>
    <w:rsid w:val="00F661EA"/>
    <w:rsid w:val="00F97A8A"/>
    <w:rsid w:val="00FA54C4"/>
    <w:rsid w:val="00FB2E3D"/>
    <w:rsid w:val="00FD06AD"/>
    <w:rsid w:val="00FF413F"/>
    <w:rsid w:val="0D46C43A"/>
    <w:rsid w:val="792B8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80A1E"/>
  <w15:chartTrackingRefBased/>
  <w15:docId w15:val="{6FA0C2F5-C5AA-40D0-B57A-63CBEC23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1"/>
        <w:szCs w:val="21"/>
        <w:lang w:val="en-GB" w:eastAsia="en-GB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6298"/>
  </w:style>
  <w:style w:type="paragraph" w:styleId="Heading1">
    <w:name w:val="heading 1"/>
    <w:basedOn w:val="Normal"/>
    <w:next w:val="Normal"/>
    <w:link w:val="Heading1Char"/>
    <w:uiPriority w:val="9"/>
    <w:qFormat/>
    <w:rsid w:val="00636298"/>
    <w:pPr>
      <w:keepNext/>
      <w:keepLines/>
      <w:pBdr>
        <w:bottom w:val="single" w:color="4472C4" w:themeColor="accent1" w:sz="4" w:space="1"/>
      </w:pBdr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sz w:val="36"/>
      <w:szCs w:val="36"/>
    </w:rPr>
  </w:style>
  <w:style w:type="paragraph" w:styleId="Heading2">
    <w:name w:val="heading 2"/>
    <w:next w:val="Normal"/>
    <w:link w:val="Heading2Char"/>
    <w:uiPriority w:val="9"/>
    <w:unhideWhenUsed/>
    <w:qFormat/>
    <w:rsid w:val="00636298"/>
    <w:pPr>
      <w:spacing w:before="240" w:line="240" w:lineRule="auto"/>
      <w:outlineLvl w:val="1"/>
    </w:pPr>
    <w:rPr>
      <w:b/>
      <w:sz w:val="24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98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98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98"/>
    <w:pPr>
      <w:keepNext/>
      <w:keepLines/>
      <w:spacing w:before="80" w:after="0"/>
      <w:outlineLvl w:val="4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98"/>
    <w:pPr>
      <w:keepNext/>
      <w:keepLines/>
      <w:spacing w:before="80" w:after="0"/>
      <w:outlineLvl w:val="5"/>
    </w:pPr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98"/>
    <w:pPr>
      <w:keepNext/>
      <w:keepLines/>
      <w:spacing w:before="80" w:after="0"/>
      <w:outlineLvl w:val="6"/>
    </w:pPr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98"/>
    <w:pPr>
      <w:keepNext/>
      <w:keepLines/>
      <w:spacing w:before="80" w:after="0"/>
      <w:outlineLvl w:val="7"/>
    </w:pPr>
    <w:rPr>
      <w:rFonts w:asciiTheme="majorHAnsi" w:hAnsiTheme="majorHAnsi" w:eastAsiaTheme="majorEastAsia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98"/>
    <w:pPr>
      <w:keepNext/>
      <w:keepLines/>
      <w:spacing w:before="80" w:after="0"/>
      <w:outlineLvl w:val="8"/>
    </w:pPr>
    <w:rPr>
      <w:rFonts w:asciiTheme="majorHAnsi" w:hAnsiTheme="majorHAnsi" w:eastAsiaTheme="majorEastAsia" w:cstheme="majorBidi"/>
      <w:i/>
      <w:iCs/>
      <w:smallCaps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  <w:rsid w:val="00636298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rsid w:val="00636298"/>
  </w:style>
  <w:style w:type="paragraph" w:styleId="BalloonText">
    <w:name w:val="Balloon Text"/>
    <w:basedOn w:val="Normal"/>
    <w:link w:val="BalloonTextChar"/>
    <w:uiPriority w:val="99"/>
    <w:semiHidden/>
    <w:unhideWhenUsed/>
    <w:rsid w:val="00636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636298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36298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6362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6298"/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/>
    <w:rsid w:val="006362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298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63629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36298"/>
    <w:rPr>
      <w:rFonts w:ascii="Arial" w:hAnsi="Arial"/>
      <w:sz w:val="24"/>
      <w:szCs w:val="22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63629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636298"/>
    <w:rPr>
      <w:rFonts w:asciiTheme="majorHAnsi" w:hAnsiTheme="majorHAnsi" w:eastAsiaTheme="majorEastAsia" w:cstheme="majorBidi"/>
      <w:color w:val="2F5496" w:themeColor="accent1" w:themeShade="BF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sid w:val="00636298"/>
    <w:rPr>
      <w:b/>
      <w:sz w:val="24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36298"/>
    <w:rPr>
      <w:rFonts w:asciiTheme="majorHAnsi" w:hAnsiTheme="majorHAnsi" w:eastAsiaTheme="majorEastAsia" w:cstheme="majorBidi"/>
      <w:color w:val="404040" w:themeColor="text1" w:themeTint="BF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36298"/>
    <w:rPr>
      <w:rFonts w:asciiTheme="majorHAnsi" w:hAnsiTheme="majorHAnsi" w:eastAsiaTheme="majorEastAsia" w:cstheme="majorBidi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36298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36298"/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36298"/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36298"/>
    <w:rPr>
      <w:rFonts w:asciiTheme="majorHAnsi" w:hAnsiTheme="majorHAnsi" w:eastAsiaTheme="majorEastAsia" w:cstheme="majorBidi"/>
      <w:smallCaps/>
      <w:color w:val="595959" w:themeColor="text1" w:themeTint="A6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36298"/>
    <w:rPr>
      <w:rFonts w:asciiTheme="majorHAnsi" w:hAnsiTheme="majorHAnsi" w:eastAsiaTheme="majorEastAsia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36298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36298"/>
    <w:pPr>
      <w:spacing w:after="0" w:line="240" w:lineRule="auto"/>
      <w:contextualSpacing/>
    </w:pPr>
    <w:rPr>
      <w:rFonts w:asciiTheme="majorHAnsi" w:hAnsiTheme="majorHAnsi" w:eastAsiaTheme="majorEastAsia" w:cstheme="majorBidi"/>
      <w:color w:val="2F5496" w:themeColor="accent1" w:themeShade="BF"/>
      <w:spacing w:val="-7"/>
      <w:sz w:val="80"/>
      <w:szCs w:val="80"/>
    </w:rPr>
  </w:style>
  <w:style w:type="character" w:styleId="TitleChar" w:customStyle="1">
    <w:name w:val="Title Char"/>
    <w:basedOn w:val="DefaultParagraphFont"/>
    <w:link w:val="Title"/>
    <w:uiPriority w:val="10"/>
    <w:rsid w:val="00636298"/>
    <w:rPr>
      <w:rFonts w:asciiTheme="majorHAnsi" w:hAnsiTheme="majorHAnsi" w:eastAsiaTheme="majorEastAsia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98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404040" w:themeColor="text1" w:themeTint="BF"/>
      <w:sz w:val="30"/>
      <w:szCs w:val="30"/>
    </w:rPr>
  </w:style>
  <w:style w:type="character" w:styleId="SubtitleChar" w:customStyle="1">
    <w:name w:val="Subtitle Char"/>
    <w:basedOn w:val="DefaultParagraphFont"/>
    <w:link w:val="Subtitle"/>
    <w:uiPriority w:val="11"/>
    <w:rsid w:val="00636298"/>
    <w:rPr>
      <w:rFonts w:asciiTheme="majorHAnsi" w:hAnsiTheme="majorHAnsi" w:eastAsiaTheme="majorEastAsia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636298"/>
    <w:rPr>
      <w:b/>
      <w:bCs/>
    </w:rPr>
  </w:style>
  <w:style w:type="character" w:styleId="Emphasis">
    <w:name w:val="Emphasis"/>
    <w:basedOn w:val="DefaultParagraphFont"/>
    <w:uiPriority w:val="20"/>
    <w:qFormat/>
    <w:rsid w:val="00636298"/>
    <w:rPr>
      <w:i/>
      <w:iCs/>
    </w:rPr>
  </w:style>
  <w:style w:type="paragraph" w:styleId="NoSpacing">
    <w:name w:val="No Spacing"/>
    <w:uiPriority w:val="1"/>
    <w:qFormat/>
    <w:rsid w:val="0063629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36298"/>
    <w:pPr>
      <w:spacing w:before="240" w:after="240" w:line="252" w:lineRule="auto"/>
      <w:ind w:left="864" w:right="864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63629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98"/>
    <w:pPr>
      <w:spacing w:before="100" w:beforeAutospacing="1" w:after="240"/>
      <w:ind w:left="864" w:right="864"/>
      <w:jc w:val="center"/>
    </w:pPr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36298"/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3629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3629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36298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636298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63629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36298"/>
    <w:pPr>
      <w:outlineLvl w:val="9"/>
    </w:pPr>
  </w:style>
  <w:style w:type="paragraph" w:styleId="Heading" w:customStyle="1">
    <w:name w:val="Heading"/>
    <w:basedOn w:val="Heading1"/>
    <w:link w:val="HeadingZchn"/>
    <w:qFormat/>
    <w:rsid w:val="00636298"/>
    <w:pPr>
      <w:spacing w:before="360" w:after="360"/>
      <w:jc w:val="center"/>
    </w:pPr>
    <w:rPr>
      <w:b/>
    </w:rPr>
  </w:style>
  <w:style w:type="character" w:styleId="HeadingZchn" w:customStyle="1">
    <w:name w:val="Heading Zchn"/>
    <w:basedOn w:val="Heading1Char"/>
    <w:link w:val="Heading"/>
    <w:rsid w:val="00636298"/>
    <w:rPr>
      <w:rFonts w:asciiTheme="majorHAnsi" w:hAnsiTheme="majorHAnsi" w:eastAsiaTheme="majorEastAsia" w:cstheme="majorBidi"/>
      <w:b/>
      <w:color w:val="2F5496" w:themeColor="accent1" w:themeShade="BF"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636298"/>
    <w:rPr>
      <w:color w:val="605E5C"/>
      <w:shd w:val="clear" w:color="auto" w:fill="E1DFDD"/>
    </w:rPr>
  </w:style>
  <w:style w:type="paragraph" w:styleId="berschrift11" w:customStyle="1">
    <w:name w:val="Überschrift 11"/>
    <w:basedOn w:val="Normal"/>
    <w:link w:val="Heading1Zchn"/>
    <w:qFormat/>
    <w:rsid w:val="00263BC2"/>
    <w:pPr>
      <w:spacing w:before="240" w:line="240" w:lineRule="auto"/>
    </w:pPr>
    <w:rPr>
      <w:b/>
      <w:sz w:val="24"/>
      <w:szCs w:val="18"/>
    </w:rPr>
  </w:style>
  <w:style w:type="character" w:styleId="Heading1Zchn" w:customStyle="1">
    <w:name w:val="Heading 1 Zchn"/>
    <w:basedOn w:val="DefaultParagraphFont"/>
    <w:link w:val="berschrift11"/>
    <w:rsid w:val="00263BC2"/>
    <w:rPr>
      <w:b/>
      <w:sz w:val="24"/>
      <w:szCs w:val="18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636298"/>
  </w:style>
  <w:style w:type="paragraph" w:styleId="Header">
    <w:name w:val="header"/>
    <w:basedOn w:val="Normal"/>
    <w:link w:val="HeaderChar"/>
    <w:uiPriority w:val="99"/>
    <w:unhideWhenUsed/>
    <w:rsid w:val="0063629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6298"/>
  </w:style>
  <w:style w:type="paragraph" w:styleId="Footer">
    <w:name w:val="footer"/>
    <w:basedOn w:val="Normal"/>
    <w:link w:val="FooterChar"/>
    <w:uiPriority w:val="99"/>
    <w:unhideWhenUsed/>
    <w:rsid w:val="0063629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6298"/>
  </w:style>
  <w:style w:type="character" w:styleId="FollowedHyperlink">
    <w:name w:val="FollowedHyperlink"/>
    <w:basedOn w:val="DefaultParagraphFont"/>
    <w:uiPriority w:val="99"/>
    <w:semiHidden/>
    <w:unhideWhenUsed/>
    <w:rsid w:val="00636298"/>
    <w:rPr>
      <w:color w:val="954F72" w:themeColor="followedHyperlink"/>
      <w:u w:val="single"/>
    </w:rPr>
  </w:style>
  <w:style w:type="paragraph" w:styleId="iEMSsAbstracttitle" w:customStyle="1">
    <w:name w:val="iEMSs Abstract title"/>
    <w:basedOn w:val="Heading"/>
    <w:next w:val="iEMSsAuthors"/>
    <w:qFormat/>
    <w:rsid w:val="00636298"/>
    <w:pPr>
      <w:spacing w:before="0"/>
    </w:pPr>
  </w:style>
  <w:style w:type="paragraph" w:styleId="iEMSsAffiliation" w:customStyle="1">
    <w:name w:val="iEMSs Affiliation"/>
    <w:next w:val="iEMSsAuthoremail"/>
    <w:link w:val="iEMSsAffiliationChar"/>
    <w:qFormat/>
    <w:rsid w:val="00636298"/>
    <w:pPr>
      <w:spacing w:after="0" w:line="240" w:lineRule="auto"/>
      <w:jc w:val="center"/>
    </w:pPr>
    <w:rPr>
      <w:rFonts w:asciiTheme="majorHAnsi" w:hAnsiTheme="majorHAnsi"/>
      <w:sz w:val="18"/>
      <w:lang w:val="en-NZ"/>
    </w:rPr>
  </w:style>
  <w:style w:type="character" w:styleId="iEMSsAffiliationChar" w:customStyle="1">
    <w:name w:val="iEMSs Affiliation Char"/>
    <w:basedOn w:val="ListParagraphChar"/>
    <w:link w:val="iEMSsAffiliation"/>
    <w:rsid w:val="00636298"/>
    <w:rPr>
      <w:rFonts w:asciiTheme="majorHAnsi" w:hAnsiTheme="majorHAnsi"/>
      <w:sz w:val="18"/>
      <w:lang w:val="en-NZ"/>
    </w:rPr>
  </w:style>
  <w:style w:type="paragraph" w:styleId="iEMSsAuthors" w:customStyle="1">
    <w:name w:val="iEMSs Authors"/>
    <w:next w:val="iEMSsAffiliation"/>
    <w:link w:val="iEMSsAuthorsChar"/>
    <w:qFormat/>
    <w:rsid w:val="00636298"/>
    <w:pPr>
      <w:spacing w:before="240" w:after="240" w:line="240" w:lineRule="auto"/>
      <w:jc w:val="center"/>
    </w:pPr>
    <w:rPr>
      <w:rFonts w:asciiTheme="majorHAnsi" w:hAnsiTheme="majorHAnsi"/>
      <w:i/>
      <w:sz w:val="20"/>
      <w:szCs w:val="20"/>
    </w:rPr>
  </w:style>
  <w:style w:type="character" w:styleId="iEMSsAuthorsChar" w:customStyle="1">
    <w:name w:val="iEMSs Authors Char"/>
    <w:basedOn w:val="DefaultParagraphFont"/>
    <w:link w:val="iEMSsAuthors"/>
    <w:rsid w:val="00636298"/>
    <w:rPr>
      <w:rFonts w:asciiTheme="majorHAnsi" w:hAnsiTheme="majorHAnsi"/>
      <w:i/>
      <w:sz w:val="20"/>
      <w:szCs w:val="20"/>
    </w:rPr>
  </w:style>
  <w:style w:type="paragraph" w:styleId="iEMSsAuthoremail" w:customStyle="1">
    <w:name w:val="iEMSs Author email"/>
    <w:basedOn w:val="iEMSsAuthors"/>
    <w:next w:val="iEMSsSubheading"/>
    <w:qFormat/>
    <w:rsid w:val="00636298"/>
  </w:style>
  <w:style w:type="paragraph" w:styleId="iEMSsText" w:customStyle="1">
    <w:name w:val="iEMSs Text"/>
    <w:link w:val="iEMSsTextChar"/>
    <w:qFormat/>
    <w:rsid w:val="00636298"/>
    <w:pPr>
      <w:spacing w:line="240" w:lineRule="auto"/>
      <w:jc w:val="both"/>
    </w:pPr>
    <w:rPr>
      <w:sz w:val="20"/>
      <w:szCs w:val="18"/>
    </w:rPr>
  </w:style>
  <w:style w:type="character" w:styleId="iEMSsTextChar" w:customStyle="1">
    <w:name w:val="iEMSs Text Char"/>
    <w:basedOn w:val="DefaultParagraphFont"/>
    <w:link w:val="iEMSsText"/>
    <w:rsid w:val="00636298"/>
    <w:rPr>
      <w:sz w:val="20"/>
      <w:szCs w:val="18"/>
    </w:rPr>
  </w:style>
  <w:style w:type="paragraph" w:styleId="iEMSsFiguretablecaption" w:customStyle="1">
    <w:name w:val="iEMSs Figure/table caption"/>
    <w:basedOn w:val="iEMSsText"/>
    <w:qFormat/>
    <w:rsid w:val="00636298"/>
    <w:pPr>
      <w:spacing w:after="0"/>
      <w:jc w:val="left"/>
    </w:pPr>
    <w:rPr>
      <w:sz w:val="18"/>
    </w:rPr>
  </w:style>
  <w:style w:type="paragraph" w:styleId="iEMSsReferences" w:customStyle="1">
    <w:name w:val="iEMSs References"/>
    <w:basedOn w:val="iEMSsText"/>
    <w:qFormat/>
    <w:rsid w:val="00636298"/>
    <w:pPr>
      <w:ind w:left="397" w:hanging="397"/>
      <w:contextualSpacing/>
      <w:jc w:val="left"/>
    </w:pPr>
    <w:rPr>
      <w:szCs w:val="20"/>
    </w:rPr>
  </w:style>
  <w:style w:type="paragraph" w:styleId="iEMSsSubheading" w:customStyle="1">
    <w:name w:val="iEMSs Sub heading"/>
    <w:basedOn w:val="Heading2"/>
    <w:next w:val="iEMSsText"/>
    <w:qFormat/>
    <w:rsid w:val="00636298"/>
    <w:pPr>
      <w:keepNext/>
    </w:pPr>
  </w:style>
  <w:style w:type="paragraph" w:styleId="iEMSsTabletext" w:customStyle="1">
    <w:name w:val="iEMSs Table text"/>
    <w:basedOn w:val="iEMSsText"/>
    <w:qFormat/>
    <w:rsid w:val="00636298"/>
    <w:pPr>
      <w:spacing w:after="0"/>
    </w:pPr>
    <w:rPr>
      <w:rFonts w:eastAsia="Times New Roman" w:cs="Times New Roman"/>
      <w:color w:val="000000"/>
      <w:sz w:val="18"/>
      <w:lang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ettings" Target="settings.xml" Id="rId3" /><Relationship Type="http://schemas.openxmlformats.org/officeDocument/2006/relationships/hyperlink" Target="https://orcid.org/0009-0008-0626-007X" TargetMode="Externa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image" Target="media/image2.emf" Id="rId10" /><Relationship Type="http://schemas.openxmlformats.org/officeDocument/2006/relationships/webSettings" Target="webSettings.xml" Id="rId4" /><Relationship Type="http://schemas.openxmlformats.org/officeDocument/2006/relationships/hyperlink" Target="mailto:name@organisation.org" TargetMode="Externa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Documents\iEMSs\2026\abstract%20template\AbstractTemplate2026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AbstractTemplate2026.dotx</ap:Template>
  <ap:Application>Microsoft Word for the web</ap:Application>
  <ap:DocSecurity>0</ap:DocSecurity>
  <ap:ScaleCrop>false</ap:ScaleCrop>
  <ap:Company>Hewlett-Packard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Khaiwal</dc:creator>
  <keywords/>
  <lastModifiedBy>iEMSs Office</lastModifiedBy>
  <revision>10</revision>
  <dcterms:created xsi:type="dcterms:W3CDTF">2025-09-16T04:46:00.0000000Z</dcterms:created>
  <dcterms:modified xsi:type="dcterms:W3CDTF">2025-10-02T05:46:21.1692987Z</dcterms:modified>
</coreProperties>
</file>